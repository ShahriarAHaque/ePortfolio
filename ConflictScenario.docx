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BE064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"https://www.flickr.com/photos/falcon1961/3304306800/" </w:instrText>
                              </w:r>
                              <w:r>
                                <w:fldChar w:fldCharType="separate"/>
                              </w:r>
                              <w:r w:rsidR="000462C4"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CC 2.0 BY Matthew</w:t>
                              </w:r>
                              <w:r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9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BE064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fldChar w:fldCharType="begin"/>
                        </w:r>
                        <w:r>
                          <w:instrText xml:space="preserve"> HYPERLINK "https://www.flickr.com/photos/falcon1961/3304306800/" </w:instrText>
                        </w:r>
                        <w:r>
                          <w:fldChar w:fldCharType="separate"/>
                        </w:r>
                        <w:r w:rsidR="000462C4">
                          <w:rPr>
                            <w:rStyle w:val="Hyperlink"/>
                            <w:rFonts w:asciiTheme="minorHAnsi" w:hAnsi="Cambria" w:cstheme="minorBidi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CC 2.0 BY Matthew</w:t>
                        </w:r>
                        <w:r>
                          <w:rPr>
                            <w:rStyle w:val="Hyperlink"/>
                            <w:rFonts w:asciiTheme="minorHAnsi" w:hAnsi="Cambria" w:cstheme="minorBidi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fldChar w:fldCharType="end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BF130C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2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  <w:proofErr w:type="spellEnd"/>
                              </w:hyperlink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4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BF130C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6" w:history="1">
                          <w:proofErr w:type="spellStart"/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  <w:proofErr w:type="spellEnd"/>
                        </w:hyperlink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BF130C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0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1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BF130C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2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3" w:history="1">
                          <w:proofErr w:type="spellStart"/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  <w:proofErr w:type="spellEnd"/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BF130C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6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BF130C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29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0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1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3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</w:hyperlink>
                              <w:hyperlink r:id="rId34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35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6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37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BF130C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3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0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BF130C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</w:t>
      </w:r>
      <w:proofErr w:type="gramStart"/>
      <w:r>
        <w:t>:  “</w:t>
      </w:r>
      <w:proofErr w:type="gramEnd"/>
      <w:r>
        <w:t>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4E056A0A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 w:rsidR="008F1634">
        <w:rPr>
          <w:b/>
          <w:bCs/>
        </w:rPr>
        <w:t xml:space="preserve"> Shahriar Haque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8F1634">
            <w:t>S0259035</w:t>
          </w:r>
          <w:r w:rsidR="00452E81">
            <w:t xml:space="preserve"> - Joe</w:t>
          </w:r>
        </w:sdtContent>
      </w:sdt>
    </w:p>
    <w:p w14:paraId="54209BFB" w14:textId="0ED2B85D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8F1634" w:rsidRPr="008F1634">
            <w:t xml:space="preserve">Nicholas Paterno </w:t>
          </w:r>
          <w:proofErr w:type="gramStart"/>
          <w:r w:rsidR="008F1634" w:rsidRPr="008F1634">
            <w:t>12188564</w:t>
          </w:r>
          <w:r w:rsidR="00452E81">
            <w:t xml:space="preserve">  -</w:t>
          </w:r>
          <w:proofErr w:type="gramEnd"/>
          <w:r w:rsidR="00452E81">
            <w:t xml:space="preserve"> </w:t>
          </w:r>
          <w:r w:rsidR="00AA0E22">
            <w:t>Jane</w:t>
          </w:r>
        </w:sdtContent>
      </w:sdt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BF130C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48008230" w:rsidR="001B199A" w:rsidRDefault="00BF130C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52E81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BF130C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0726C6B4" w:rsidR="001B199A" w:rsidRDefault="00BF130C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52E81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BF130C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105448EF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p w14:paraId="0C7EB8F5" w14:textId="77777777" w:rsidR="00452E81" w:rsidRDefault="00452E81" w:rsidP="00A40276"/>
    <w:sdt>
      <w:sdtPr>
        <w:id w:val="-1667172228"/>
        <w:placeholder>
          <w:docPart w:val="DefaultPlaceholder_-1854013440"/>
        </w:placeholder>
      </w:sdtPr>
      <w:sdtEndPr/>
      <w:sdtContent>
        <w:p w14:paraId="6249EC7B" w14:textId="04BAE0F2" w:rsidR="00A40276" w:rsidRDefault="00452E81" w:rsidP="00A40276">
          <w:r>
            <w:t>They proposed to Collaborate/Confront since you do not want to be too forceful and receive a huge negative backlash from the first interaction, although you want to be heard and still work to a solution where the things are heard and done.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4D3F12E0" w14:textId="6543E7CB" w:rsidR="00803F57" w:rsidRDefault="00803F57" w:rsidP="00572E9B">
          <w:r>
            <w:br/>
            <w:t xml:space="preserve">Opening up by checking on the wellbeing and to feel out if there </w:t>
          </w:r>
          <w:proofErr w:type="gramStart"/>
          <w:r>
            <w:t>is</w:t>
          </w:r>
          <w:proofErr w:type="gramEnd"/>
          <w:r>
            <w:t xml:space="preserve"> any particular things pre occupy their times.</w:t>
          </w:r>
        </w:p>
        <w:p w14:paraId="034FB468" w14:textId="77777777" w:rsidR="00803F57" w:rsidRDefault="00803F57" w:rsidP="00572E9B"/>
        <w:p w14:paraId="66B5AE91" w14:textId="32D57E98" w:rsidR="00572E9B" w:rsidRDefault="00803F57" w:rsidP="00572E9B">
          <w:r>
            <w:t>Maybe even suggesting making time to work on it together to prompt progress.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300015E0" w14:textId="77777777" w:rsidR="00803F57" w:rsidRDefault="00803F57" w:rsidP="0016251F"/>
        <w:p w14:paraId="19C7DB25" w14:textId="48BCC9E4" w:rsidR="00572E9B" w:rsidRDefault="00803F57" w:rsidP="0016251F">
          <w:r>
            <w:t>Purpose: To get him to work on the task at hand.</w:t>
          </w:r>
          <w:r>
            <w:br/>
            <w:t>Describe conflict: He hasn’t worked/ delayed working.</w:t>
          </w:r>
          <w:r w:rsidR="00397AC3">
            <w:t xml:space="preserve"> (Procrastinated)</w:t>
          </w:r>
          <w:r w:rsidR="00397AC3">
            <w:br/>
          </w:r>
          <w:r w:rsidR="00397AC3">
            <w:br/>
            <w:t>Questions:</w:t>
          </w:r>
          <w:r w:rsidR="00397AC3">
            <w:br/>
            <w:t>- Are you okay?</w:t>
          </w:r>
          <w:r w:rsidR="00397AC3">
            <w:br/>
            <w:t xml:space="preserve">- Anything happening? </w:t>
          </w:r>
          <w:r w:rsidR="00397AC3">
            <w:br/>
            <w:t>- What</w:t>
          </w:r>
          <w:r w:rsidR="00D57A7B">
            <w:t>’</w:t>
          </w:r>
          <w:r w:rsidR="00397AC3">
            <w:t xml:space="preserve">s been going on? </w:t>
          </w:r>
          <w:r w:rsidR="00397AC3">
            <w:br/>
          </w:r>
          <w:r w:rsidR="00397AC3">
            <w:br/>
            <w:t>Getting a feel for their current situation, attempting to understand and show empathy towards Joe.</w:t>
          </w:r>
        </w:p>
      </w:sdtContent>
    </w:sdt>
    <w:p w14:paraId="565959A3" w14:textId="77777777" w:rsidR="00572E9B" w:rsidRDefault="00572E9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4B55B03C" w14:textId="7F75B127" w:rsidR="005C1481" w:rsidRDefault="00397AC3" w:rsidP="00A51EDE">
          <w:r>
            <w:t>I feel concerned that you are putting off your work because it causes more stress on me. I would like for you to continue and if you need help, I’m willing to help where I can.</w:t>
          </w:r>
        </w:p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00CBDB57" w14:textId="388B3C6F" w:rsidR="003B355E" w:rsidRDefault="00397AC3" w:rsidP="00B071BB">
          <w:r>
            <w:t>I had a few too many tasks on my hands and couldn’t complete this.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1D7D071E" w:rsidR="003B355E" w:rsidRDefault="00F60EEE" w:rsidP="00F12C12">
          <w:r>
            <w:t>I understand the pressure that puts on you, its seems like you have had a very big workload on your hands.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53A9C259" w:rsidR="00BC7236" w:rsidRDefault="007A03C8" w:rsidP="00021FA3">
          <w:r>
            <w:t>Seems that you have been under a lot of stress, t</w:t>
          </w:r>
          <w:r w:rsidR="00F60EEE">
            <w:t>hings have been busy in the office; I have had a lot of work on my plate it seems like everyone is under a lot of pressure during period in the office.</w:t>
          </w:r>
        </w:p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3291A501" w:rsidR="00380721" w:rsidRPr="006E0EA6" w:rsidRDefault="00380721" w:rsidP="007A03C8">
      <w:pPr>
        <w:pStyle w:val="Heading3"/>
        <w:tabs>
          <w:tab w:val="right" w:pos="8300"/>
        </w:tabs>
        <w:rPr>
          <w:b/>
          <w:bCs/>
        </w:rPr>
      </w:pPr>
      <w:r w:rsidRPr="006E0EA6">
        <w:rPr>
          <w:b/>
          <w:bCs/>
        </w:rPr>
        <w:t>Apologise</w:t>
      </w:r>
      <w:r w:rsidR="007A03C8">
        <w:rPr>
          <w:b/>
          <w:bCs/>
        </w:rPr>
        <w:tab/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</w:sdtPr>
      <w:sdtEndPr/>
      <w:sdtContent>
        <w:p w14:paraId="151B4ECB" w14:textId="2D556519" w:rsidR="00BC7236" w:rsidRDefault="00F60EEE" w:rsidP="00ED0C76">
          <w:r>
            <w:t>Maybe not appropriate here, however, to note, you could acknowledge that it had been very difficult and sorry to hear that it’s been a lot of stress.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73F3B5A2" w14:textId="7846985E" w:rsidR="0013641A" w:rsidRDefault="00877A32" w:rsidP="0016251F">
          <w:r>
            <w:t xml:space="preserve">Ask if he needs help or assistance with anything. </w:t>
          </w:r>
          <w:r>
            <w:br/>
          </w:r>
          <w:r w:rsidR="00547D73">
            <w:br/>
            <w:t xml:space="preserve">Prompt him to propose a solution first: </w:t>
          </w:r>
          <w:r w:rsidR="00547D73">
            <w:br/>
          </w:r>
          <w:r>
            <w:br/>
            <w:t xml:space="preserve">Do you need help? </w:t>
          </w:r>
          <w:r>
            <w:br/>
            <w:t>Is there may be a different approach we can make?</w:t>
          </w:r>
          <w:r>
            <w:br/>
            <w:t>Ask how he feels?</w:t>
          </w:r>
        </w:p>
      </w:sdtContent>
    </w:sdt>
    <w:p w14:paraId="7E9CFB2E" w14:textId="77777777" w:rsidR="0013641A" w:rsidRDefault="0013641A" w:rsidP="0016251F"/>
    <w:p w14:paraId="64026772" w14:textId="77777777" w:rsidR="0013641A" w:rsidRDefault="0013641A" w:rsidP="0016251F"/>
    <w:p w14:paraId="0F3B14CD" w14:textId="77777777" w:rsidR="0013641A" w:rsidRDefault="0013641A" w:rsidP="0016251F"/>
    <w:p w14:paraId="6EFB087F" w14:textId="0A97AAC7"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777F39D4" w14:textId="3BCA8A19" w:rsidR="0013641A" w:rsidRDefault="00F60EEE" w:rsidP="0016251F">
          <w:r>
            <w:t xml:space="preserve">Potentially work on it together or share </w:t>
          </w:r>
          <w:r w:rsidR="00877A32">
            <w:t>workloads</w:t>
          </w:r>
          <w:r>
            <w:t xml:space="preserve">. If they have similar jobs, </w:t>
          </w:r>
          <w:r w:rsidR="00877A32">
            <w:t>maybe see if some of our tasks can be interchanged to better suit each other.</w:t>
          </w:r>
        </w:p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3CDBFD8D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p w14:paraId="5E9AD081" w14:textId="77777777" w:rsidR="00BC311F" w:rsidRDefault="00BC311F" w:rsidP="00BE4F37"/>
    <w:sdt>
      <w:sdtPr>
        <w:id w:val="1618175996"/>
        <w:placeholder>
          <w:docPart w:val="DefaultPlaceholder_-1854013440"/>
        </w:placeholder>
      </w:sdtPr>
      <w:sdtEndPr/>
      <w:sdtContent>
        <w:p w14:paraId="1C7C1298" w14:textId="0FAB63E4" w:rsidR="0013641A" w:rsidRDefault="00BE35CB" w:rsidP="00BE4F37">
          <w:r>
            <w:t>Re summarise, Confirm, and say that we are glad to have talked about it. And hopefully it improves.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3EFB1AAF" w14:textId="423B78AD" w:rsidR="00BA2024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21A9CF4C" w14:textId="4DB7386E" w:rsidR="00BE35CB" w:rsidRDefault="00BE35CB" w:rsidP="00B85CB9"/>
        <w:p w14:paraId="447D92DC" w14:textId="77777777" w:rsidR="00BE35CB" w:rsidRDefault="00BE35CB" w:rsidP="00B85CB9"/>
        <w:p w14:paraId="12D9D992" w14:textId="5DC0EFAA" w:rsidR="0064712A" w:rsidRDefault="00BE35CB" w:rsidP="00B85CB9">
          <w:r>
            <w:t>You have been a great work partner and I appreciate you coming to talk to me about this, I appreciate you a lot.</w:t>
          </w:r>
        </w:p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5EC30A32" w:rsidR="00E42C37" w:rsidRDefault="00877A32" w:rsidP="000975F6">
          <w:r>
            <w:t>Little verbal ticks like “</w:t>
          </w:r>
          <w:proofErr w:type="spellStart"/>
          <w:r>
            <w:t>mhm</w:t>
          </w:r>
          <w:proofErr w:type="spellEnd"/>
          <w:r>
            <w:t xml:space="preserve"> hmm” </w:t>
          </w:r>
          <w:r>
            <w:br/>
            <w:t>Facing directly</w:t>
          </w:r>
          <w:r>
            <w:br/>
            <w:t>Rubbing the chin</w:t>
          </w:r>
          <w:r>
            <w:br/>
            <w:t>Eye contact</w:t>
          </w:r>
          <w:r>
            <w:br/>
            <w:t>Nodding</w:t>
          </w:r>
          <w:r w:rsidR="000975F7">
            <w:br/>
          </w:r>
          <w:r w:rsidR="000975F7">
            <w:br/>
            <w:t>Non disruptive acknowledgements.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01DC937A" w14:textId="2A67AF3B" w:rsidR="00E42C37" w:rsidRDefault="00201283" w:rsidP="00401FD5">
          <w:r>
            <w:br/>
            <w:t>would you like to come for a drink or movie to hang out for a bit after this?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D5DAF" w14:textId="77777777" w:rsidR="00BF130C" w:rsidRDefault="00BF130C" w:rsidP="00912467">
      <w:r>
        <w:separator/>
      </w:r>
    </w:p>
  </w:endnote>
  <w:endnote w:type="continuationSeparator" w:id="0">
    <w:p w14:paraId="720EC667" w14:textId="77777777" w:rsidR="00BF130C" w:rsidRDefault="00BF130C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84876" w14:textId="77777777" w:rsidR="00BF130C" w:rsidRDefault="00BF130C" w:rsidP="00912467">
      <w:r>
        <w:separator/>
      </w:r>
    </w:p>
  </w:footnote>
  <w:footnote w:type="continuationSeparator" w:id="0">
    <w:p w14:paraId="3E5D1EA3" w14:textId="77777777" w:rsidR="00BF130C" w:rsidRDefault="00BF130C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05D93"/>
    <w:rsid w:val="00021FA3"/>
    <w:rsid w:val="00024049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A7B"/>
    <w:rsid w:val="00082901"/>
    <w:rsid w:val="00083346"/>
    <w:rsid w:val="00095313"/>
    <w:rsid w:val="000975F6"/>
    <w:rsid w:val="000975F7"/>
    <w:rsid w:val="000A03F0"/>
    <w:rsid w:val="000A2081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201283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71F56"/>
    <w:rsid w:val="00273C13"/>
    <w:rsid w:val="002740DD"/>
    <w:rsid w:val="002872F0"/>
    <w:rsid w:val="002A633B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97AC3"/>
    <w:rsid w:val="003B355E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2E81"/>
    <w:rsid w:val="00454A5B"/>
    <w:rsid w:val="00455DE0"/>
    <w:rsid w:val="00462E19"/>
    <w:rsid w:val="00463A14"/>
    <w:rsid w:val="00470795"/>
    <w:rsid w:val="00473733"/>
    <w:rsid w:val="00474BB0"/>
    <w:rsid w:val="004808CD"/>
    <w:rsid w:val="00482276"/>
    <w:rsid w:val="004B3C35"/>
    <w:rsid w:val="004C27A2"/>
    <w:rsid w:val="004C445B"/>
    <w:rsid w:val="0050076B"/>
    <w:rsid w:val="00500A99"/>
    <w:rsid w:val="00514F27"/>
    <w:rsid w:val="00516DFF"/>
    <w:rsid w:val="00520CB6"/>
    <w:rsid w:val="00522E9E"/>
    <w:rsid w:val="00523B77"/>
    <w:rsid w:val="00537342"/>
    <w:rsid w:val="0054753D"/>
    <w:rsid w:val="00547D73"/>
    <w:rsid w:val="005672F2"/>
    <w:rsid w:val="00567A8E"/>
    <w:rsid w:val="00572E9B"/>
    <w:rsid w:val="0057636D"/>
    <w:rsid w:val="005851BA"/>
    <w:rsid w:val="00591FB5"/>
    <w:rsid w:val="005A328A"/>
    <w:rsid w:val="005C1481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2697"/>
    <w:rsid w:val="007A03C8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2A75"/>
    <w:rsid w:val="007E7032"/>
    <w:rsid w:val="00803525"/>
    <w:rsid w:val="00803F57"/>
    <w:rsid w:val="008057C7"/>
    <w:rsid w:val="00807A31"/>
    <w:rsid w:val="008143F5"/>
    <w:rsid w:val="0081752E"/>
    <w:rsid w:val="00821292"/>
    <w:rsid w:val="00824447"/>
    <w:rsid w:val="00843311"/>
    <w:rsid w:val="008649D4"/>
    <w:rsid w:val="00866326"/>
    <w:rsid w:val="0086636E"/>
    <w:rsid w:val="00866A6A"/>
    <w:rsid w:val="008775D3"/>
    <w:rsid w:val="00877A32"/>
    <w:rsid w:val="00883BAA"/>
    <w:rsid w:val="008A2F91"/>
    <w:rsid w:val="008B411C"/>
    <w:rsid w:val="008C184F"/>
    <w:rsid w:val="008C6F9D"/>
    <w:rsid w:val="008D56C7"/>
    <w:rsid w:val="008F1634"/>
    <w:rsid w:val="008F3147"/>
    <w:rsid w:val="008F477A"/>
    <w:rsid w:val="008F6D0D"/>
    <w:rsid w:val="009044AF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C6F"/>
    <w:rsid w:val="009D0226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1EDE"/>
    <w:rsid w:val="00A51F09"/>
    <w:rsid w:val="00A643AD"/>
    <w:rsid w:val="00A77894"/>
    <w:rsid w:val="00A80193"/>
    <w:rsid w:val="00A85060"/>
    <w:rsid w:val="00A93FFD"/>
    <w:rsid w:val="00A952C2"/>
    <w:rsid w:val="00AA0E22"/>
    <w:rsid w:val="00AA57A4"/>
    <w:rsid w:val="00AC4C8C"/>
    <w:rsid w:val="00AD7659"/>
    <w:rsid w:val="00AF0535"/>
    <w:rsid w:val="00AF30B4"/>
    <w:rsid w:val="00B056A6"/>
    <w:rsid w:val="00B071BB"/>
    <w:rsid w:val="00B129B4"/>
    <w:rsid w:val="00B13531"/>
    <w:rsid w:val="00B15711"/>
    <w:rsid w:val="00B2219D"/>
    <w:rsid w:val="00B33478"/>
    <w:rsid w:val="00B4431A"/>
    <w:rsid w:val="00B47E46"/>
    <w:rsid w:val="00B54335"/>
    <w:rsid w:val="00B607D9"/>
    <w:rsid w:val="00B66B3C"/>
    <w:rsid w:val="00B75AFD"/>
    <w:rsid w:val="00B85CB9"/>
    <w:rsid w:val="00B86781"/>
    <w:rsid w:val="00B9643D"/>
    <w:rsid w:val="00BA2024"/>
    <w:rsid w:val="00BB219B"/>
    <w:rsid w:val="00BB3A41"/>
    <w:rsid w:val="00BC207E"/>
    <w:rsid w:val="00BC21F3"/>
    <w:rsid w:val="00BC311F"/>
    <w:rsid w:val="00BC7236"/>
    <w:rsid w:val="00BD7188"/>
    <w:rsid w:val="00BE0641"/>
    <w:rsid w:val="00BE117F"/>
    <w:rsid w:val="00BE35CB"/>
    <w:rsid w:val="00BE4F37"/>
    <w:rsid w:val="00BE6D0D"/>
    <w:rsid w:val="00BF130C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A3C4C"/>
    <w:rsid w:val="00CA45A1"/>
    <w:rsid w:val="00CD1AD7"/>
    <w:rsid w:val="00CD218B"/>
    <w:rsid w:val="00CD3022"/>
    <w:rsid w:val="00CE0F4E"/>
    <w:rsid w:val="00CE77D7"/>
    <w:rsid w:val="00D1451C"/>
    <w:rsid w:val="00D403C3"/>
    <w:rsid w:val="00D4731D"/>
    <w:rsid w:val="00D55187"/>
    <w:rsid w:val="00D55F9B"/>
    <w:rsid w:val="00D57A7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D181D"/>
    <w:rsid w:val="00DD26EA"/>
    <w:rsid w:val="00DE25C2"/>
    <w:rsid w:val="00DF1E78"/>
    <w:rsid w:val="00DF26FD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82568"/>
    <w:rsid w:val="00E8291B"/>
    <w:rsid w:val="00E93BB1"/>
    <w:rsid w:val="00E977C3"/>
    <w:rsid w:val="00EA7E12"/>
    <w:rsid w:val="00EC0CF0"/>
    <w:rsid w:val="00EC60C0"/>
    <w:rsid w:val="00ED0C76"/>
    <w:rsid w:val="00ED432F"/>
    <w:rsid w:val="00EE0510"/>
    <w:rsid w:val="00F01FB9"/>
    <w:rsid w:val="00F044D0"/>
    <w:rsid w:val="00F04F2B"/>
    <w:rsid w:val="00F0518A"/>
    <w:rsid w:val="00F12C12"/>
    <w:rsid w:val="00F1422F"/>
    <w:rsid w:val="00F17B1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0EEE"/>
    <w:rsid w:val="00F630F6"/>
    <w:rsid w:val="00F66A98"/>
    <w:rsid w:val="00F713AA"/>
    <w:rsid w:val="00F81E6A"/>
    <w:rsid w:val="00F82E8C"/>
    <w:rsid w:val="00F96BAE"/>
    <w:rsid w:val="00FB0A8D"/>
    <w:rsid w:val="00FB2AB8"/>
    <w:rsid w:val="00FC683D"/>
    <w:rsid w:val="00FD1553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6.png"/><Relationship Id="rId42" Type="http://schemas.openxmlformats.org/officeDocument/2006/relationships/diagramData" Target="diagrams/data1.xml"/><Relationship Id="rId47" Type="http://schemas.openxmlformats.org/officeDocument/2006/relationships/diagramData" Target="diagrams/data2.xml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File:Florida_Box_Turtle_Digon3.jpg" TargetMode="External"/><Relationship Id="rId29" Type="http://schemas.openxmlformats.org/officeDocument/2006/relationships/hyperlink" Target="https://commons.wikimedia.org/wiki/File:Flickr_-_Carine06_-_%22I_give_up.%22.jpg" TargetMode="External"/><Relationship Id="rId11" Type="http://schemas.openxmlformats.org/officeDocument/2006/relationships/hyperlink" Target="https://en.wikipedia.org/wiki/File:Florida_Box_Turtle_Digon3.jpg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s://www.flickr.com/photos/zabara_tango/6955720271" TargetMode="External"/><Relationship Id="rId40" Type="http://schemas.openxmlformats.org/officeDocument/2006/relationships/image" Target="media/image14.png"/><Relationship Id="rId45" Type="http://schemas.openxmlformats.org/officeDocument/2006/relationships/diagramColors" Target="diagrams/colors1.xml"/><Relationship Id="rId53" Type="http://schemas.openxmlformats.org/officeDocument/2006/relationships/diagramLayout" Target="diagrams/layout3.xml"/><Relationship Id="rId58" Type="http://schemas.openxmlformats.org/officeDocument/2006/relationships/diagramLayout" Target="diagrams/layout4.xml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microsoft.com/office/2007/relationships/diagramDrawing" Target="diagrams/drawing4.xml"/><Relationship Id="rId19" Type="http://schemas.openxmlformats.org/officeDocument/2006/relationships/hyperlink" Target="https://superawesomevectors.deviantart.com/art/Shark-Cartoon-Free-Vector-Illustration-643399222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10.jpeg"/><Relationship Id="rId35" Type="http://schemas.openxmlformats.org/officeDocument/2006/relationships/image" Target="media/image12.png"/><Relationship Id="rId43" Type="http://schemas.openxmlformats.org/officeDocument/2006/relationships/diagramLayout" Target="diagrams/layout1.xml"/><Relationship Id="rId48" Type="http://schemas.openxmlformats.org/officeDocument/2006/relationships/diagramLayout" Target="diagrams/layout2.xml"/><Relationship Id="rId56" Type="http://schemas.microsoft.com/office/2007/relationships/diagramDrawing" Target="diagrams/drawing3.xml"/><Relationship Id="rId64" Type="http://schemas.openxmlformats.org/officeDocument/2006/relationships/footer" Target="footer1.xml"/><Relationship Id="rId69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microsoft.com/office/2007/relationships/diagramDrawing" Target="diagrams/drawing2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File:Florida_Box_Turtle_Digon3.jpg" TargetMode="External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pixabay.com/en/urban-lost-hiding-afraid-1002149/" TargetMode="External"/><Relationship Id="rId33" Type="http://schemas.openxmlformats.org/officeDocument/2006/relationships/hyperlink" Target="https://www.flickr.com/photos/zabara_tango/6955720271" TargetMode="External"/><Relationship Id="rId38" Type="http://schemas.openxmlformats.org/officeDocument/2006/relationships/image" Target="media/image13.png"/><Relationship Id="rId46" Type="http://schemas.microsoft.com/office/2007/relationships/diagramDrawing" Target="diagrams/drawing1.xml"/><Relationship Id="rId59" Type="http://schemas.openxmlformats.org/officeDocument/2006/relationships/diagramQuickStyle" Target="diagrams/quickStyle4.xml"/><Relationship Id="rId67" Type="http://schemas.openxmlformats.org/officeDocument/2006/relationships/footer" Target="footer3.xml"/><Relationship Id="rId20" Type="http://schemas.openxmlformats.org/officeDocument/2006/relationships/hyperlink" Target="https://superawesomevectors.deviantart.com/art/Shark-Cartoon-Free-Vector-Illustration-643399222" TargetMode="External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QuickStyle" Target="diagrams/quickStyle3.xml"/><Relationship Id="rId62" Type="http://schemas.openxmlformats.org/officeDocument/2006/relationships/header" Target="header1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hyperlink" Target="https://superawesomevectors.deviantart.com/art/Shark-Cartoon-Free-Vector-Illustration-643399222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QuickStyle" Target="diagrams/quickStyle2.xml"/><Relationship Id="rId57" Type="http://schemas.openxmlformats.org/officeDocument/2006/relationships/diagramData" Target="diagrams/data4.xml"/><Relationship Id="rId10" Type="http://schemas.openxmlformats.org/officeDocument/2006/relationships/image" Target="media/image3.png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QuickStyle" Target="diagrams/quickStyle1.xml"/><Relationship Id="rId52" Type="http://schemas.openxmlformats.org/officeDocument/2006/relationships/diagramData" Target="diagrams/data3.xml"/><Relationship Id="rId60" Type="http://schemas.openxmlformats.org/officeDocument/2006/relationships/diagramColors" Target="diagrams/colors4.xm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commons.wikimedia.org/wiki/File:US_Army_53525_Soldiers_compete_in_Tae_Kwon_Do_tournament_for_Warrior_Country_level.jpg" TargetMode="External"/><Relationship Id="rId34" Type="http://schemas.openxmlformats.org/officeDocument/2006/relationships/hyperlink" Target="https://www.flickr.com/photos/zabara_tango/6955720271" TargetMode="External"/><Relationship Id="rId50" Type="http://schemas.openxmlformats.org/officeDocument/2006/relationships/diagramColors" Target="diagrams/colors2.xml"/><Relationship Id="rId55" Type="http://schemas.openxmlformats.org/officeDocument/2006/relationships/diagramColors" Target="diagrams/colors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5E793E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101AF3"/>
    <w:rsid w:val="00323639"/>
    <w:rsid w:val="005E793E"/>
    <w:rsid w:val="006B0357"/>
    <w:rsid w:val="00B54815"/>
    <w:rsid w:val="00C6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0357"/>
    <w:rPr>
      <w:color w:val="808080"/>
    </w:rPr>
  </w:style>
  <w:style w:type="paragraph" w:customStyle="1" w:styleId="9E90DD9B444E4685A73E36652B169F21">
    <w:name w:val="9E90DD9B444E4685A73E36652B169F21"/>
    <w:rsid w:val="006B03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P_TEM_0010_COV_ReportCoversheet.dotx</Template>
  <TotalTime>47</TotalTime>
  <Pages>5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Shah Haque</cp:lastModifiedBy>
  <cp:revision>18</cp:revision>
  <dcterms:created xsi:type="dcterms:W3CDTF">2021-10-20T05:12:00Z</dcterms:created>
  <dcterms:modified xsi:type="dcterms:W3CDTF">2022-03-31T08:14:00Z</dcterms:modified>
</cp:coreProperties>
</file>